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B67" w:rsidRPr="007731C2" w:rsidRDefault="00F227BC" w:rsidP="007731C2">
      <w:pPr>
        <w:ind w:firstLine="360"/>
        <w:rPr>
          <w:rFonts w:ascii="Times New Roman" w:hAnsi="Times New Roman"/>
          <w:b/>
          <w:sz w:val="36"/>
          <w:szCs w:val="36"/>
        </w:rPr>
      </w:pPr>
      <w:r w:rsidRPr="007731C2">
        <w:rPr>
          <w:rFonts w:ascii="Times New Roman" w:hAnsi="Times New Roman"/>
          <w:b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455596" wp14:editId="1BF145AB">
                <wp:simplePos x="0" y="0"/>
                <wp:positionH relativeFrom="column">
                  <wp:posOffset>76200</wp:posOffset>
                </wp:positionH>
                <wp:positionV relativeFrom="paragraph">
                  <wp:posOffset>-102870</wp:posOffset>
                </wp:positionV>
                <wp:extent cx="0" cy="9152890"/>
                <wp:effectExtent l="38100" t="0" r="38100" b="1016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5289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-8.1pt" to="6pt,7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" strokecolor="red" strokeweight="5.25pt"/>
            </w:pict>
          </mc:Fallback>
        </mc:AlternateContent>
      </w:r>
      <w:r w:rsidRPr="007731C2">
        <w:rPr>
          <w:rFonts w:ascii="Times New Roman" w:hAnsi="Times New Roman"/>
          <w:b/>
          <w:sz w:val="40"/>
          <w:szCs w:val="36"/>
        </w:rPr>
        <w:t>David</w:t>
      </w:r>
      <w:r w:rsidR="00D00358">
        <w:rPr>
          <w:rFonts w:ascii="Times New Roman" w:hAnsi="Times New Roman"/>
          <w:b/>
          <w:sz w:val="40"/>
          <w:szCs w:val="36"/>
        </w:rPr>
        <w:t xml:space="preserve"> B.</w:t>
      </w:r>
      <w:r w:rsidRPr="007731C2">
        <w:rPr>
          <w:rFonts w:ascii="Times New Roman" w:hAnsi="Times New Roman"/>
          <w:b/>
          <w:sz w:val="40"/>
          <w:szCs w:val="36"/>
        </w:rPr>
        <w:t xml:space="preserve"> Jarman</w:t>
      </w:r>
    </w:p>
    <w:p w:rsidR="00491B67" w:rsidRPr="00CC30EA" w:rsidRDefault="00F227BC">
      <w:pPr>
        <w:pStyle w:val="Address"/>
        <w:rPr>
          <w:rStyle w:val="SubtleEmphasis"/>
        </w:rPr>
      </w:pPr>
      <w:r w:rsidRPr="00CC30EA">
        <w:rPr>
          <w:rStyle w:val="SubtleEmphasis"/>
        </w:rPr>
        <w:t>810 San Marco Blvd, Rapid City, SD, 57702</w:t>
      </w:r>
      <w:r w:rsidR="0072798C" w:rsidRPr="00CC30EA">
        <w:rPr>
          <w:rStyle w:val="SubtleEmphasis"/>
        </w:rPr>
        <w:t xml:space="preserve">, </w:t>
      </w:r>
      <w:r w:rsidRPr="00CC30EA">
        <w:rPr>
          <w:rStyle w:val="SubtleEmphasis"/>
        </w:rPr>
        <w:t>(605) 380-6530, DavidBJarman@gmail.com</w:t>
      </w:r>
    </w:p>
    <w:p w:rsidR="00491B67" w:rsidRDefault="00F227BC">
      <w:pPr>
        <w:pStyle w:val="ResumeHeadings"/>
        <w:rPr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105410</wp:posOffset>
                </wp:positionV>
                <wp:extent cx="7086600" cy="0"/>
                <wp:effectExtent l="0" t="38100" r="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5pt,8.3pt" to="526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" strokecolor="#00b050" strokeweight="5.25pt"/>
            </w:pict>
          </mc:Fallback>
        </mc:AlternateContent>
      </w:r>
      <w:r>
        <w:t>Technical Skills</w:t>
      </w:r>
    </w:p>
    <w:p w:rsidR="001D16DF" w:rsidRDefault="001D16DF" w:rsidP="001D16DF">
      <w:pPr>
        <w:pStyle w:val="BulletPoints"/>
        <w:numPr>
          <w:ilvl w:val="0"/>
          <w:numId w:val="40"/>
        </w:numPr>
        <w:spacing w:before="0"/>
        <w:ind w:left="1080" w:hanging="270"/>
        <w:rPr>
          <w:rFonts w:eastAsia="MS Mincho"/>
        </w:rPr>
      </w:pPr>
      <w:r>
        <w:rPr>
          <w:rFonts w:eastAsia="MS Mincho"/>
        </w:rPr>
        <w:t>C/C++</w:t>
      </w:r>
    </w:p>
    <w:p w:rsidR="001D16DF" w:rsidRPr="00EA4B8D" w:rsidRDefault="001D16DF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  <w:sz w:val="20"/>
        </w:rPr>
      </w:pPr>
      <w:r w:rsidRPr="00EA4B8D">
        <w:rPr>
          <w:rFonts w:eastAsia="MS Mincho"/>
          <w:sz w:val="20"/>
        </w:rPr>
        <w:t>Implemented a shell using C in a Unix</w:t>
      </w:r>
      <w:r w:rsidR="005B67F5">
        <w:rPr>
          <w:rFonts w:eastAsia="MS Mincho"/>
          <w:sz w:val="20"/>
        </w:rPr>
        <w:t>/Linux</w:t>
      </w:r>
      <w:r w:rsidRPr="00EA4B8D">
        <w:rPr>
          <w:rFonts w:eastAsia="MS Mincho"/>
          <w:sz w:val="20"/>
        </w:rPr>
        <w:t xml:space="preserve"> environment</w:t>
      </w:r>
    </w:p>
    <w:p w:rsidR="001D16DF" w:rsidRDefault="001D16DF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  <w:sz w:val="20"/>
        </w:rPr>
      </w:pPr>
      <w:r w:rsidRPr="00EA4B8D">
        <w:rPr>
          <w:rFonts w:eastAsia="MS Mincho"/>
          <w:sz w:val="20"/>
        </w:rPr>
        <w:t xml:space="preserve">Created a simple photo editor </w:t>
      </w:r>
      <w:r w:rsidR="0061752F">
        <w:rPr>
          <w:rFonts w:eastAsia="MS Mincho"/>
          <w:sz w:val="20"/>
        </w:rPr>
        <w:t>using</w:t>
      </w:r>
      <w:r w:rsidRPr="00EA4B8D">
        <w:rPr>
          <w:rFonts w:eastAsia="MS Mincho"/>
          <w:sz w:val="20"/>
        </w:rPr>
        <w:t xml:space="preserve"> the QT </w:t>
      </w:r>
      <w:r w:rsidR="001857E8">
        <w:rPr>
          <w:rFonts w:eastAsia="MS Mincho"/>
          <w:sz w:val="20"/>
        </w:rPr>
        <w:t>environment</w:t>
      </w:r>
    </w:p>
    <w:p w:rsidR="00722B9B" w:rsidRPr="00EA4B8D" w:rsidRDefault="00722B9B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  <w:sz w:val="20"/>
        </w:rPr>
      </w:pPr>
      <w:r>
        <w:rPr>
          <w:rFonts w:eastAsia="MS Mincho"/>
          <w:sz w:val="20"/>
        </w:rPr>
        <w:t>Currently modifying existing DVR firmware to allow for communication between clients</w:t>
      </w:r>
    </w:p>
    <w:p w:rsidR="001D16DF" w:rsidRDefault="001D16DF" w:rsidP="001D16DF">
      <w:pPr>
        <w:pStyle w:val="BulletPoints"/>
        <w:numPr>
          <w:ilvl w:val="0"/>
          <w:numId w:val="40"/>
        </w:numPr>
        <w:spacing w:before="0"/>
        <w:ind w:left="1080" w:hanging="270"/>
        <w:rPr>
          <w:rFonts w:eastAsia="MS Mincho"/>
        </w:rPr>
      </w:pPr>
      <w:r>
        <w:rPr>
          <w:rFonts w:eastAsia="MS Mincho"/>
        </w:rPr>
        <w:t>Objective-C</w:t>
      </w:r>
    </w:p>
    <w:p w:rsidR="001D16DF" w:rsidRPr="00EA4B8D" w:rsidRDefault="00643989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  <w:sz w:val="20"/>
        </w:rPr>
      </w:pPr>
      <w:r w:rsidRPr="00EA4B8D">
        <w:rPr>
          <w:rFonts w:eastAsia="MS Mincho"/>
          <w:sz w:val="20"/>
        </w:rPr>
        <w:t xml:space="preserve">Designed, implemented, and delivered an iPad app that lets users control their </w:t>
      </w:r>
      <w:r w:rsidR="00D00358">
        <w:rPr>
          <w:rFonts w:eastAsia="MS Mincho"/>
          <w:sz w:val="20"/>
        </w:rPr>
        <w:t>DVR</w:t>
      </w:r>
    </w:p>
    <w:p w:rsidR="00643989" w:rsidRPr="00EA4B8D" w:rsidRDefault="00643989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  <w:sz w:val="20"/>
        </w:rPr>
      </w:pPr>
      <w:r w:rsidRPr="00EA4B8D">
        <w:rPr>
          <w:rFonts w:eastAsia="MS Mincho"/>
          <w:sz w:val="20"/>
        </w:rPr>
        <w:t>Completed an iPhone app that lets users manage their land line telephone voicemails</w:t>
      </w:r>
    </w:p>
    <w:p w:rsidR="00EA4B8D" w:rsidRDefault="00EA4B8D" w:rsidP="00EA4B8D">
      <w:pPr>
        <w:pStyle w:val="BulletPoints"/>
        <w:numPr>
          <w:ilvl w:val="0"/>
          <w:numId w:val="40"/>
        </w:numPr>
        <w:spacing w:before="0"/>
        <w:ind w:left="1080" w:hanging="270"/>
        <w:rPr>
          <w:rFonts w:eastAsia="MS Mincho"/>
        </w:rPr>
      </w:pPr>
      <w:r>
        <w:rPr>
          <w:rFonts w:eastAsia="MS Mincho"/>
        </w:rPr>
        <w:t>C#</w:t>
      </w:r>
    </w:p>
    <w:p w:rsidR="00EA4B8D" w:rsidRPr="00941391" w:rsidRDefault="0091680F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</w:rPr>
      </w:pPr>
      <w:r w:rsidRPr="0091680F">
        <w:rPr>
          <w:rFonts w:eastAsia="MS Mincho"/>
          <w:sz w:val="20"/>
        </w:rPr>
        <w:t xml:space="preserve">Created an user interface using Windows Forms to view graphs </w:t>
      </w:r>
      <w:r>
        <w:rPr>
          <w:rFonts w:eastAsia="MS Mincho"/>
          <w:sz w:val="20"/>
        </w:rPr>
        <w:t>of weather data, parsed from XM</w:t>
      </w:r>
      <w:r w:rsidR="00454781">
        <w:rPr>
          <w:rFonts w:eastAsia="MS Mincho"/>
          <w:sz w:val="20"/>
        </w:rPr>
        <w:t>L</w:t>
      </w:r>
    </w:p>
    <w:p w:rsidR="00941391" w:rsidRPr="001D16DF" w:rsidRDefault="00941391" w:rsidP="00EF6781">
      <w:pPr>
        <w:pStyle w:val="BulletPoints"/>
        <w:numPr>
          <w:ilvl w:val="1"/>
          <w:numId w:val="44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Currently working on a multiplayer game server that prov</w:t>
      </w:r>
      <w:r w:rsidR="00102B82">
        <w:rPr>
          <w:rFonts w:eastAsia="MS Mincho"/>
          <w:sz w:val="20"/>
        </w:rPr>
        <w:t>ides communication between DVRs</w:t>
      </w:r>
      <w:r w:rsidR="00211C8D">
        <w:rPr>
          <w:rFonts w:eastAsia="MS Mincho"/>
          <w:sz w:val="20"/>
        </w:rPr>
        <w:t xml:space="preserve"> and logic for board games</w:t>
      </w:r>
      <w:bookmarkStart w:id="0" w:name="_GoBack"/>
      <w:bookmarkEnd w:id="0"/>
      <w:r w:rsidR="00D24D3D">
        <w:rPr>
          <w:rFonts w:eastAsia="MS Mincho"/>
          <w:sz w:val="20"/>
        </w:rPr>
        <w:br/>
      </w:r>
    </w:p>
    <w:p w:rsidR="00491B67" w:rsidRDefault="0072798C" w:rsidP="00D24D3D">
      <w:pPr>
        <w:pStyle w:val="ResumeHeadings"/>
        <w:spacing w:before="0"/>
      </w:pPr>
      <w:r>
        <w:t>Education</w:t>
      </w:r>
    </w:p>
    <w:p w:rsidR="00491B67" w:rsidRPr="00514484" w:rsidRDefault="00D51C87">
      <w:pPr>
        <w:pStyle w:val="OrganizationName"/>
        <w:rPr>
          <w:b/>
        </w:rPr>
      </w:pPr>
      <w:r w:rsidRPr="00514484">
        <w:rPr>
          <w:b/>
        </w:rPr>
        <w:t>South Dakota School of Mines and Technology</w:t>
      </w:r>
    </w:p>
    <w:p w:rsidR="00491B67" w:rsidRDefault="00D51C87">
      <w:pPr>
        <w:pStyle w:val="Location"/>
      </w:pPr>
      <w:r w:rsidRPr="00514484">
        <w:rPr>
          <w:i/>
        </w:rPr>
        <w:t>Computer Science B.S</w:t>
      </w:r>
      <w:r>
        <w:t>.</w:t>
      </w:r>
      <w:r w:rsidR="0072798C">
        <w:t xml:space="preserve">, </w:t>
      </w:r>
      <w:r w:rsidR="00514484">
        <w:t>E</w:t>
      </w:r>
      <w:r>
        <w:t>xpected May 2013</w:t>
      </w:r>
    </w:p>
    <w:p w:rsidR="00F03159" w:rsidRDefault="00F03159" w:rsidP="00F03159">
      <w:pPr>
        <w:pStyle w:val="PlainText"/>
        <w:numPr>
          <w:ilvl w:val="0"/>
          <w:numId w:val="37"/>
        </w:numPr>
        <w:ind w:left="1080"/>
        <w:rPr>
          <w:rFonts w:asciiTheme="minorHAnsi" w:hAnsiTheme="minorHAnsi" w:cstheme="minorHAnsi"/>
          <w:sz w:val="22"/>
        </w:rPr>
      </w:pPr>
      <w:r w:rsidRPr="00F03159">
        <w:rPr>
          <w:rFonts w:asciiTheme="minorHAnsi" w:hAnsiTheme="minorHAnsi" w:cstheme="minorHAnsi"/>
          <w:sz w:val="22"/>
        </w:rPr>
        <w:t>Relevant Coursework</w:t>
      </w:r>
    </w:p>
    <w:p w:rsidR="00F03159" w:rsidRDefault="00F03159" w:rsidP="004D0C13">
      <w:pPr>
        <w:pStyle w:val="PlainText"/>
        <w:numPr>
          <w:ilvl w:val="1"/>
          <w:numId w:val="43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Cryptography, Fall 2011</w:t>
      </w:r>
    </w:p>
    <w:p w:rsidR="00880B63" w:rsidRDefault="00DF6917" w:rsidP="004D0C13">
      <w:pPr>
        <w:pStyle w:val="PlainText"/>
        <w:numPr>
          <w:ilvl w:val="1"/>
          <w:numId w:val="43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Pattern Recognition, In Progress</w:t>
      </w:r>
    </w:p>
    <w:p w:rsidR="00491B67" w:rsidRPr="00E32450" w:rsidRDefault="00880B63" w:rsidP="004D0C13">
      <w:pPr>
        <w:pStyle w:val="PlainText"/>
        <w:numPr>
          <w:ilvl w:val="1"/>
          <w:numId w:val="43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Computer Graphics, In Progress</w:t>
      </w:r>
      <w:r w:rsidR="004508E9">
        <w:br/>
      </w:r>
    </w:p>
    <w:p w:rsidR="00491B67" w:rsidRDefault="0072798C" w:rsidP="004508E9">
      <w:pPr>
        <w:pStyle w:val="ResumeHeadings"/>
        <w:spacing w:before="0"/>
      </w:pPr>
      <w:r>
        <w:t>Experience</w:t>
      </w:r>
    </w:p>
    <w:p w:rsidR="00491B67" w:rsidRDefault="002951F4" w:rsidP="00260D4F">
      <w:pPr>
        <w:pStyle w:val="OrganizationName"/>
        <w:spacing w:before="0"/>
        <w:rPr>
          <w:rFonts w:eastAsia="MS Mincho"/>
        </w:rPr>
      </w:pPr>
      <w:r w:rsidRPr="004A7934">
        <w:rPr>
          <w:rFonts w:eastAsia="MS Mincho"/>
          <w:i/>
        </w:rPr>
        <w:t>Innovative Systems L.L.C</w:t>
      </w:r>
      <w:r w:rsidR="00A70E5B">
        <w:rPr>
          <w:rFonts w:eastAsia="MS Mincho"/>
          <w:i/>
        </w:rPr>
        <w:t xml:space="preserve">. - </w:t>
      </w:r>
      <w:r w:rsidR="004A7934">
        <w:rPr>
          <w:rFonts w:eastAsia="MS Mincho"/>
        </w:rPr>
        <w:t xml:space="preserve"> Software Intern,</w:t>
      </w:r>
      <w:r>
        <w:rPr>
          <w:rFonts w:eastAsia="MS Mincho"/>
        </w:rPr>
        <w:t xml:space="preserve"> January 2011 - present</w:t>
      </w:r>
    </w:p>
    <w:p w:rsidR="009D5491" w:rsidRDefault="009D5491" w:rsidP="00260D4F">
      <w:pPr>
        <w:pStyle w:val="BulletPoints"/>
        <w:spacing w:before="0"/>
        <w:rPr>
          <w:rFonts w:eastAsia="MS Mincho"/>
        </w:rPr>
      </w:pPr>
      <w:r>
        <w:rPr>
          <w:rFonts w:eastAsia="MS Mincho"/>
        </w:rPr>
        <w:t>ManageMyVMail – iPhone App</w:t>
      </w:r>
    </w:p>
    <w:p w:rsidR="009D5491" w:rsidRPr="009D5491" w:rsidRDefault="006E4F54" w:rsidP="009D5491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This application allows users to manage their voicemail on their iPhone or iPod Touch. At the start of creating this a</w:t>
      </w:r>
      <w:r w:rsidR="00DD741E">
        <w:rPr>
          <w:rFonts w:eastAsia="MS Mincho"/>
          <w:sz w:val="20"/>
        </w:rPr>
        <w:t>pp, I was assigned with mentoring</w:t>
      </w:r>
      <w:r>
        <w:rPr>
          <w:rFonts w:eastAsia="MS Mincho"/>
          <w:sz w:val="20"/>
        </w:rPr>
        <w:t xml:space="preserve"> two new employees in Objective-C and the Cocoa Framework. Approximately a month after development and training, our team had a working prototype that was de</w:t>
      </w:r>
      <w:r w:rsidR="005B7547">
        <w:rPr>
          <w:rFonts w:eastAsia="MS Mincho"/>
          <w:sz w:val="20"/>
        </w:rPr>
        <w:t xml:space="preserve">livered to the Apple App Store, and was accepted on the first attempt. </w:t>
      </w:r>
    </w:p>
    <w:p w:rsidR="00491B67" w:rsidRDefault="00D8182F">
      <w:pPr>
        <w:pStyle w:val="BulletPoints"/>
        <w:rPr>
          <w:rFonts w:eastAsia="MS Mincho"/>
        </w:rPr>
      </w:pPr>
      <w:r>
        <w:rPr>
          <w:rFonts w:eastAsia="MS Mincho"/>
        </w:rPr>
        <w:t>ManageMyTVs – iPad App</w:t>
      </w:r>
    </w:p>
    <w:p w:rsidR="00150B14" w:rsidRPr="00263662" w:rsidRDefault="000A141B" w:rsidP="00260D4F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 xml:space="preserve">This application lets Set Top Box owners manipulate recordings on their DVR, view TV shows, and use their iPad as a remote control. </w:t>
      </w:r>
      <w:r w:rsidR="00E17B52">
        <w:rPr>
          <w:rFonts w:eastAsia="MS Mincho"/>
          <w:sz w:val="20"/>
        </w:rPr>
        <w:t xml:space="preserve">While creating this app, I learned much, such as how to stream objects using Protocol Buffers, </w:t>
      </w:r>
      <w:r w:rsidR="001907D4">
        <w:rPr>
          <w:rFonts w:eastAsia="MS Mincho"/>
          <w:sz w:val="20"/>
        </w:rPr>
        <w:t>parallelize</w:t>
      </w:r>
      <w:r w:rsidR="00E17B52">
        <w:rPr>
          <w:rFonts w:eastAsia="MS Mincho"/>
          <w:sz w:val="20"/>
        </w:rPr>
        <w:t xml:space="preserve"> object-graph manipulations, an</w:t>
      </w:r>
      <w:r w:rsidR="001907D4">
        <w:rPr>
          <w:rFonts w:eastAsia="MS Mincho"/>
          <w:sz w:val="20"/>
        </w:rPr>
        <w:t>d manage large projects. The most challenging part of this project was splitting tasks between team members, but this w</w:t>
      </w:r>
      <w:r w:rsidR="00BC1A20">
        <w:rPr>
          <w:rFonts w:eastAsia="MS Mincho"/>
          <w:sz w:val="20"/>
        </w:rPr>
        <w:t>as mostly</w:t>
      </w:r>
      <w:r w:rsidR="001907D4">
        <w:rPr>
          <w:rFonts w:eastAsia="MS Mincho"/>
          <w:sz w:val="20"/>
        </w:rPr>
        <w:t xml:space="preserve"> relieved by our use of Scrum</w:t>
      </w:r>
      <w:r w:rsidR="004D360C">
        <w:rPr>
          <w:rFonts w:eastAsia="MS Mincho"/>
          <w:sz w:val="20"/>
        </w:rPr>
        <w:t xml:space="preserve"> development.</w:t>
      </w:r>
    </w:p>
    <w:p w:rsidR="00263662" w:rsidRDefault="00263662" w:rsidP="00263662">
      <w:pPr>
        <w:pStyle w:val="BulletPoints"/>
        <w:numPr>
          <w:ilvl w:val="0"/>
          <w:numId w:val="0"/>
        </w:numPr>
        <w:spacing w:before="0"/>
        <w:ind w:firstLine="360"/>
        <w:rPr>
          <w:rFonts w:eastAsia="MS Mincho"/>
        </w:rPr>
      </w:pPr>
      <w:r>
        <w:rPr>
          <w:rFonts w:eastAsia="MS Mincho"/>
          <w:i/>
        </w:rPr>
        <w:t>Office Max</w:t>
      </w:r>
      <w:r>
        <w:rPr>
          <w:rFonts w:eastAsia="MS Mincho"/>
        </w:rPr>
        <w:t xml:space="preserve"> – Sales Associate, October 2008 – August 2009</w:t>
      </w:r>
    </w:p>
    <w:p w:rsidR="009232C4" w:rsidRPr="00263662" w:rsidRDefault="009232C4" w:rsidP="009232C4">
      <w:pPr>
        <w:pStyle w:val="BulletPoints"/>
        <w:numPr>
          <w:ilvl w:val="0"/>
          <w:numId w:val="41"/>
        </w:numPr>
        <w:spacing w:before="0"/>
        <w:rPr>
          <w:rFonts w:eastAsia="MS Mincho"/>
        </w:rPr>
      </w:pPr>
      <w:r>
        <w:rPr>
          <w:rFonts w:eastAsia="MS Mincho"/>
          <w:sz w:val="20"/>
        </w:rPr>
        <w:t>Provided knowledge and assistance to customers interested in buying computers and related technologies.</w:t>
      </w:r>
      <w:r w:rsidR="00F355F8">
        <w:rPr>
          <w:rFonts w:eastAsia="MS Mincho"/>
          <w:sz w:val="20"/>
        </w:rPr>
        <w:br/>
      </w:r>
    </w:p>
    <w:p w:rsidR="00491B67" w:rsidRDefault="0072798C" w:rsidP="00F355F8">
      <w:pPr>
        <w:pStyle w:val="ResumeHeadings"/>
        <w:spacing w:before="0"/>
      </w:pPr>
      <w:r>
        <w:t>Activities</w:t>
      </w:r>
      <w:r w:rsidR="00D1566A">
        <w:t>/Awards</w:t>
      </w:r>
    </w:p>
    <w:p w:rsidR="00491B67" w:rsidRDefault="00A53C98" w:rsidP="009C0237">
      <w:pPr>
        <w:pStyle w:val="BulletPoints"/>
        <w:spacing w:before="0"/>
        <w:rPr>
          <w:rFonts w:eastAsia="MS Mincho"/>
        </w:rPr>
      </w:pPr>
      <w:r>
        <w:rPr>
          <w:rFonts w:eastAsia="MS Mincho"/>
        </w:rPr>
        <w:t>Dean’s List - Fall 2009, Spring</w:t>
      </w:r>
      <w:r w:rsidR="009C0237">
        <w:rPr>
          <w:rFonts w:eastAsia="MS Mincho"/>
        </w:rPr>
        <w:t xml:space="preserve"> 2010, Spring 2012</w:t>
      </w:r>
    </w:p>
    <w:p w:rsidR="00491B67" w:rsidRDefault="00BA52CF" w:rsidP="009C0237">
      <w:pPr>
        <w:pStyle w:val="BulletPoints"/>
        <w:spacing w:before="0"/>
        <w:rPr>
          <w:rFonts w:eastAsia="MS Mincho"/>
        </w:rPr>
      </w:pPr>
      <w:r>
        <w:rPr>
          <w:rFonts w:eastAsia="MS Mincho"/>
        </w:rPr>
        <w:t xml:space="preserve">Phi </w:t>
      </w:r>
      <w:proofErr w:type="spellStart"/>
      <w:r>
        <w:rPr>
          <w:rFonts w:eastAsia="MS Mincho"/>
        </w:rPr>
        <w:t>Eta</w:t>
      </w:r>
      <w:proofErr w:type="spellEnd"/>
      <w:r>
        <w:rPr>
          <w:rFonts w:eastAsia="MS Mincho"/>
        </w:rPr>
        <w:t xml:space="preserve"> Sigma</w:t>
      </w:r>
    </w:p>
    <w:p w:rsidR="00D15E9C" w:rsidRDefault="00D15E9C" w:rsidP="00D15E9C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Treasurer: Spring 2010 – Fall 2010</w:t>
      </w:r>
    </w:p>
    <w:p w:rsidR="00F355F8" w:rsidRDefault="00F355F8" w:rsidP="00F355F8">
      <w:pPr>
        <w:pStyle w:val="BulletPoints"/>
        <w:spacing w:before="0"/>
        <w:rPr>
          <w:rFonts w:eastAsia="MS Mincho"/>
        </w:rPr>
      </w:pPr>
      <w:r>
        <w:rPr>
          <w:rFonts w:eastAsia="MS Mincho"/>
        </w:rPr>
        <w:t>Mathematical Association of America</w:t>
      </w:r>
    </w:p>
    <w:p w:rsidR="00F355F8" w:rsidRPr="005B2526" w:rsidRDefault="00F355F8" w:rsidP="00F355F8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President: Fall 2009 – Spring 2010</w:t>
      </w:r>
    </w:p>
    <w:p w:rsidR="005B2526" w:rsidRDefault="005B2526" w:rsidP="005B2526">
      <w:pPr>
        <w:pStyle w:val="BulletPoints"/>
        <w:rPr>
          <w:rFonts w:eastAsia="MS Mincho"/>
        </w:rPr>
      </w:pPr>
      <w:r>
        <w:rPr>
          <w:rFonts w:eastAsia="MS Mincho"/>
        </w:rPr>
        <w:t>Engineers Make Great Entrepreneurs</w:t>
      </w:r>
      <w:r w:rsidR="00D00358">
        <w:rPr>
          <w:rFonts w:eastAsia="MS Mincho"/>
        </w:rPr>
        <w:t xml:space="preserve"> – Fall 2009</w:t>
      </w:r>
    </w:p>
    <w:p w:rsidR="00E741F6" w:rsidRPr="0065482F" w:rsidRDefault="003A4DFE" w:rsidP="003A4DFE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3</w:t>
      </w:r>
      <w:r w:rsidRPr="003A4DFE">
        <w:rPr>
          <w:rFonts w:eastAsia="MS Mincho"/>
          <w:sz w:val="20"/>
          <w:vertAlign w:val="superscript"/>
        </w:rPr>
        <w:t>rd</w:t>
      </w:r>
      <w:r>
        <w:rPr>
          <w:rFonts w:eastAsia="MS Mincho"/>
          <w:sz w:val="20"/>
        </w:rPr>
        <w:t xml:space="preserve"> Place Scholarship winner</w:t>
      </w:r>
      <w:r w:rsidR="00BE335A">
        <w:rPr>
          <w:rFonts w:eastAsia="MS Mincho"/>
          <w:sz w:val="20"/>
        </w:rPr>
        <w:t xml:space="preserve"> for final speech</w:t>
      </w:r>
      <w:r w:rsidR="0021122C">
        <w:rPr>
          <w:rFonts w:eastAsia="MS Mincho"/>
          <w:sz w:val="20"/>
        </w:rPr>
        <w:t xml:space="preserve"> on ethics</w:t>
      </w:r>
    </w:p>
    <w:p w:rsidR="0065482F" w:rsidRPr="00F355F8" w:rsidRDefault="0065482F" w:rsidP="003A4DFE">
      <w:pPr>
        <w:pStyle w:val="BulletPoints"/>
        <w:numPr>
          <w:ilvl w:val="1"/>
          <w:numId w:val="36"/>
        </w:numPr>
        <w:spacing w:before="0"/>
        <w:ind w:left="1440"/>
        <w:rPr>
          <w:rFonts w:eastAsia="MS Mincho"/>
        </w:rPr>
      </w:pPr>
      <w:r>
        <w:rPr>
          <w:rFonts w:eastAsia="MS Mincho"/>
          <w:sz w:val="20"/>
        </w:rPr>
        <w:t>Attended four informational sessions concerning how to be</w:t>
      </w:r>
      <w:r w:rsidR="00C95BF7">
        <w:rPr>
          <w:rFonts w:eastAsia="MS Mincho"/>
          <w:sz w:val="20"/>
        </w:rPr>
        <w:t xml:space="preserve"> a successful entrepreneur. Then,</w:t>
      </w:r>
      <w:r>
        <w:rPr>
          <w:rFonts w:eastAsia="MS Mincho"/>
          <w:sz w:val="20"/>
        </w:rPr>
        <w:t xml:space="preserve"> gave a 5 minute speech about what I had learned during those four sessions</w:t>
      </w:r>
      <w:r w:rsidR="00E762CD">
        <w:rPr>
          <w:rFonts w:eastAsia="MS Mincho"/>
          <w:sz w:val="20"/>
        </w:rPr>
        <w:t xml:space="preserve"> and was selected for 3</w:t>
      </w:r>
      <w:r w:rsidR="00E762CD" w:rsidRPr="00E762CD">
        <w:rPr>
          <w:rFonts w:eastAsia="MS Mincho"/>
          <w:sz w:val="20"/>
          <w:vertAlign w:val="superscript"/>
        </w:rPr>
        <w:t>rd</w:t>
      </w:r>
      <w:r w:rsidR="00E762CD">
        <w:rPr>
          <w:rFonts w:eastAsia="MS Mincho"/>
          <w:sz w:val="20"/>
        </w:rPr>
        <w:t xml:space="preserve"> place.</w:t>
      </w:r>
    </w:p>
    <w:sectPr w:rsidR="0065482F" w:rsidRPr="00F355F8" w:rsidSect="00FF11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360" w:right="900" w:bottom="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5DF" w:rsidRDefault="001605DF">
      <w:r>
        <w:separator/>
      </w:r>
    </w:p>
  </w:endnote>
  <w:endnote w:type="continuationSeparator" w:id="0">
    <w:p w:rsidR="001605DF" w:rsidRDefault="00160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5DF" w:rsidRDefault="001605DF">
      <w:r>
        <w:separator/>
      </w:r>
    </w:p>
  </w:footnote>
  <w:footnote w:type="continuationSeparator" w:id="0">
    <w:p w:rsidR="001605DF" w:rsidRDefault="001605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1B67" w:rsidRDefault="00491B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.9pt;height:10.9pt" o:bullet="t">
        <v:imagedata r:id="rId1" o:title="mso155"/>
      </v:shape>
    </w:pict>
  </w:numPicBullet>
  <w:abstractNum w:abstractNumId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C444399"/>
    <w:multiLevelType w:val="hybridMultilevel"/>
    <w:tmpl w:val="0492C74A"/>
    <w:lvl w:ilvl="0" w:tplc="511E596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sz w:val="14"/>
      </w:rPr>
    </w:lvl>
    <w:lvl w:ilvl="1" w:tplc="A4780EF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4C6235F"/>
    <w:multiLevelType w:val="hybridMultilevel"/>
    <w:tmpl w:val="1F82250A"/>
    <w:lvl w:ilvl="0" w:tplc="511E596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A5E2BBB"/>
    <w:multiLevelType w:val="hybridMultilevel"/>
    <w:tmpl w:val="A9629610"/>
    <w:lvl w:ilvl="0" w:tplc="398E894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4"/>
      </w:rPr>
    </w:lvl>
    <w:lvl w:ilvl="1" w:tplc="1BEED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02C42AC"/>
    <w:multiLevelType w:val="hybridMultilevel"/>
    <w:tmpl w:val="2F1A624E"/>
    <w:lvl w:ilvl="0" w:tplc="398E894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8A96950"/>
    <w:multiLevelType w:val="hybridMultilevel"/>
    <w:tmpl w:val="9620C810"/>
    <w:lvl w:ilvl="0" w:tplc="7466E750">
      <w:start w:val="1"/>
      <w:numFmt w:val="bullet"/>
      <w:pStyle w:val="BulletPoints"/>
      <w:lvlText w:val="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9E083A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37C3BEC"/>
    <w:multiLevelType w:val="hybridMultilevel"/>
    <w:tmpl w:val="2A36CD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7457E0"/>
    <w:multiLevelType w:val="hybridMultilevel"/>
    <w:tmpl w:val="096E06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104A4C"/>
    <w:multiLevelType w:val="hybridMultilevel"/>
    <w:tmpl w:val="A5C88EC4"/>
    <w:lvl w:ilvl="0" w:tplc="FE78D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124A7E"/>
    <w:multiLevelType w:val="hybridMultilevel"/>
    <w:tmpl w:val="0E6ED7D2"/>
    <w:lvl w:ilvl="0" w:tplc="FE78D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E0111E"/>
    <w:multiLevelType w:val="hybridMultilevel"/>
    <w:tmpl w:val="E4B0D888"/>
    <w:lvl w:ilvl="0" w:tplc="398E894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33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CDC2A96"/>
    <w:multiLevelType w:val="hybridMultilevel"/>
    <w:tmpl w:val="A8868A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D932112"/>
    <w:multiLevelType w:val="hybridMultilevel"/>
    <w:tmpl w:val="BAC0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9C1C43"/>
    <w:multiLevelType w:val="hybridMultilevel"/>
    <w:tmpl w:val="D15C529E"/>
    <w:lvl w:ilvl="0" w:tplc="398E894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4"/>
      </w:rPr>
    </w:lvl>
    <w:lvl w:ilvl="1" w:tplc="8E48C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4036B5E"/>
    <w:multiLevelType w:val="hybridMultilevel"/>
    <w:tmpl w:val="7A6A9B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CE4191C"/>
    <w:multiLevelType w:val="hybridMultilevel"/>
    <w:tmpl w:val="E8C6BB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0"/>
  </w:num>
  <w:num w:numId="3">
    <w:abstractNumId w:val="19"/>
  </w:num>
  <w:num w:numId="4">
    <w:abstractNumId w:val="23"/>
  </w:num>
  <w:num w:numId="5">
    <w:abstractNumId w:val="39"/>
  </w:num>
  <w:num w:numId="6">
    <w:abstractNumId w:val="13"/>
  </w:num>
  <w:num w:numId="7">
    <w:abstractNumId w:val="20"/>
  </w:num>
  <w:num w:numId="8">
    <w:abstractNumId w:val="16"/>
  </w:num>
  <w:num w:numId="9">
    <w:abstractNumId w:val="18"/>
  </w:num>
  <w:num w:numId="10">
    <w:abstractNumId w:val="35"/>
  </w:num>
  <w:num w:numId="11">
    <w:abstractNumId w:val="32"/>
  </w:num>
  <w:num w:numId="12">
    <w:abstractNumId w:val="33"/>
  </w:num>
  <w:num w:numId="13">
    <w:abstractNumId w:val="26"/>
  </w:num>
  <w:num w:numId="14">
    <w:abstractNumId w:val="0"/>
  </w:num>
  <w:num w:numId="15">
    <w:abstractNumId w:val="42"/>
  </w:num>
  <w:num w:numId="16">
    <w:abstractNumId w:val="25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34"/>
  </w:num>
  <w:num w:numId="28">
    <w:abstractNumId w:val="11"/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</w:num>
  <w:num w:numId="31">
    <w:abstractNumId w:val="41"/>
  </w:num>
  <w:num w:numId="32">
    <w:abstractNumId w:val="36"/>
  </w:num>
  <w:num w:numId="33">
    <w:abstractNumId w:val="43"/>
  </w:num>
  <w:num w:numId="34">
    <w:abstractNumId w:val="37"/>
  </w:num>
  <w:num w:numId="35">
    <w:abstractNumId w:val="28"/>
  </w:num>
  <w:num w:numId="36">
    <w:abstractNumId w:val="24"/>
  </w:num>
  <w:num w:numId="37">
    <w:abstractNumId w:val="22"/>
  </w:num>
  <w:num w:numId="38">
    <w:abstractNumId w:val="29"/>
  </w:num>
  <w:num w:numId="39">
    <w:abstractNumId w:val="30"/>
  </w:num>
  <w:num w:numId="40">
    <w:abstractNumId w:val="14"/>
  </w:num>
  <w:num w:numId="41">
    <w:abstractNumId w:val="31"/>
  </w:num>
  <w:num w:numId="42">
    <w:abstractNumId w:val="38"/>
  </w:num>
  <w:num w:numId="43">
    <w:abstractNumId w:val="17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7BC"/>
    <w:rsid w:val="00027168"/>
    <w:rsid w:val="000A141B"/>
    <w:rsid w:val="000C28E2"/>
    <w:rsid w:val="000C355F"/>
    <w:rsid w:val="000F02F0"/>
    <w:rsid w:val="00102B82"/>
    <w:rsid w:val="00114E2E"/>
    <w:rsid w:val="00150B14"/>
    <w:rsid w:val="001605DF"/>
    <w:rsid w:val="001857E8"/>
    <w:rsid w:val="001907D4"/>
    <w:rsid w:val="001A0E49"/>
    <w:rsid w:val="001B6243"/>
    <w:rsid w:val="001D16DF"/>
    <w:rsid w:val="0021122C"/>
    <w:rsid w:val="00211C8D"/>
    <w:rsid w:val="002171A1"/>
    <w:rsid w:val="002602D9"/>
    <w:rsid w:val="00260D4F"/>
    <w:rsid w:val="00263662"/>
    <w:rsid w:val="002951F4"/>
    <w:rsid w:val="00340876"/>
    <w:rsid w:val="003426A4"/>
    <w:rsid w:val="003513B1"/>
    <w:rsid w:val="003624D7"/>
    <w:rsid w:val="00375EC5"/>
    <w:rsid w:val="003A4DFE"/>
    <w:rsid w:val="00432B22"/>
    <w:rsid w:val="004508E9"/>
    <w:rsid w:val="00454781"/>
    <w:rsid w:val="00491B67"/>
    <w:rsid w:val="004A7934"/>
    <w:rsid w:val="004D0C13"/>
    <w:rsid w:val="004D360C"/>
    <w:rsid w:val="004F12AD"/>
    <w:rsid w:val="004F794C"/>
    <w:rsid w:val="00514484"/>
    <w:rsid w:val="00555C5B"/>
    <w:rsid w:val="005723AF"/>
    <w:rsid w:val="00592ED7"/>
    <w:rsid w:val="005B2526"/>
    <w:rsid w:val="005B67F5"/>
    <w:rsid w:val="005B7547"/>
    <w:rsid w:val="0061752F"/>
    <w:rsid w:val="00643989"/>
    <w:rsid w:val="0065482F"/>
    <w:rsid w:val="006D4DB3"/>
    <w:rsid w:val="006E4F54"/>
    <w:rsid w:val="006F35E3"/>
    <w:rsid w:val="006F3A17"/>
    <w:rsid w:val="00722B9B"/>
    <w:rsid w:val="0072386C"/>
    <w:rsid w:val="0072798C"/>
    <w:rsid w:val="00733017"/>
    <w:rsid w:val="00744168"/>
    <w:rsid w:val="007731C2"/>
    <w:rsid w:val="007A14EC"/>
    <w:rsid w:val="008437AC"/>
    <w:rsid w:val="008460CC"/>
    <w:rsid w:val="00880B63"/>
    <w:rsid w:val="00880EBB"/>
    <w:rsid w:val="008D3218"/>
    <w:rsid w:val="0091680F"/>
    <w:rsid w:val="009202D8"/>
    <w:rsid w:val="009232C4"/>
    <w:rsid w:val="00941391"/>
    <w:rsid w:val="00986ECC"/>
    <w:rsid w:val="009A6B6C"/>
    <w:rsid w:val="009C0237"/>
    <w:rsid w:val="009D5491"/>
    <w:rsid w:val="009F1A91"/>
    <w:rsid w:val="00A53C98"/>
    <w:rsid w:val="00A70E5B"/>
    <w:rsid w:val="00AB29B4"/>
    <w:rsid w:val="00AD22FF"/>
    <w:rsid w:val="00AE3FA6"/>
    <w:rsid w:val="00B84E26"/>
    <w:rsid w:val="00BA52CF"/>
    <w:rsid w:val="00BC1A20"/>
    <w:rsid w:val="00BE335A"/>
    <w:rsid w:val="00C95BF7"/>
    <w:rsid w:val="00CC30EA"/>
    <w:rsid w:val="00CF0C16"/>
    <w:rsid w:val="00D00358"/>
    <w:rsid w:val="00D1566A"/>
    <w:rsid w:val="00D15E9C"/>
    <w:rsid w:val="00D20145"/>
    <w:rsid w:val="00D24D3D"/>
    <w:rsid w:val="00D4278F"/>
    <w:rsid w:val="00D51C87"/>
    <w:rsid w:val="00D8182F"/>
    <w:rsid w:val="00DD741E"/>
    <w:rsid w:val="00DF6917"/>
    <w:rsid w:val="00E17B52"/>
    <w:rsid w:val="00E32450"/>
    <w:rsid w:val="00E741F6"/>
    <w:rsid w:val="00E762CD"/>
    <w:rsid w:val="00E8155F"/>
    <w:rsid w:val="00EA4B8D"/>
    <w:rsid w:val="00ED4AE8"/>
    <w:rsid w:val="00EF6781"/>
    <w:rsid w:val="00F01A78"/>
    <w:rsid w:val="00F03159"/>
    <w:rsid w:val="00F227BC"/>
    <w:rsid w:val="00F355F8"/>
    <w:rsid w:val="00F41E08"/>
    <w:rsid w:val="00F8277E"/>
    <w:rsid w:val="00FF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customStyle="1" w:styleId="Name">
    <w:name w:val="Name"/>
    <w:basedOn w:val="PlainText"/>
    <w:autoRedefine/>
    <w:rsid w:val="002171A1"/>
    <w:pPr>
      <w:shd w:val="clear" w:color="auto" w:fill="BFE4FF" w:themeFill="accent1" w:themeFillTint="33"/>
      <w:spacing w:before="360" w:after="80"/>
      <w:ind w:left="360"/>
    </w:pPr>
    <w:rPr>
      <w:rFonts w:ascii="Times New Roman" w:hAnsi="Times New Roman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BFE4FF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36"/>
      </w:numPr>
      <w:spacing w:before="120"/>
    </w:pPr>
    <w:rPr>
      <w:rFonts w:ascii="Calibri" w:hAnsi="Calibri"/>
      <w:sz w:val="22"/>
      <w:szCs w:val="20"/>
    </w:rPr>
  </w:style>
  <w:style w:type="table" w:styleId="TableGrid">
    <w:name w:val="Table Grid"/>
    <w:basedOn w:val="TableNormal"/>
    <w:uiPriority w:val="59"/>
    <w:rsid w:val="00CF0C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CC30EA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customStyle="1" w:styleId="Name">
    <w:name w:val="Name"/>
    <w:basedOn w:val="PlainText"/>
    <w:autoRedefine/>
    <w:rsid w:val="002171A1"/>
    <w:pPr>
      <w:shd w:val="clear" w:color="auto" w:fill="BFE4FF" w:themeFill="accent1" w:themeFillTint="33"/>
      <w:spacing w:before="360" w:after="80"/>
      <w:ind w:left="360"/>
    </w:pPr>
    <w:rPr>
      <w:rFonts w:ascii="Times New Roman" w:hAnsi="Times New Roman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BFE4FF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36"/>
      </w:numPr>
      <w:spacing w:before="120"/>
    </w:pPr>
    <w:rPr>
      <w:rFonts w:ascii="Calibri" w:hAnsi="Calibri"/>
      <w:sz w:val="22"/>
      <w:szCs w:val="20"/>
    </w:rPr>
  </w:style>
  <w:style w:type="table" w:styleId="TableGrid">
    <w:name w:val="Table Grid"/>
    <w:basedOn w:val="TableNormal"/>
    <w:uiPriority w:val="59"/>
    <w:rsid w:val="00CF0C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CC30EA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900263\AppData\Roaming\Microsoft\Templates\MN_CollegeGradShadedResume.dotm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0C0"/>
      </a:accent1>
      <a:accent2>
        <a:srgbClr val="C0504D"/>
      </a:accent2>
      <a:accent3>
        <a:srgbClr val="9BBB59"/>
      </a:accent3>
      <a:accent4>
        <a:srgbClr val="8064A2"/>
      </a:accent4>
      <a:accent5>
        <a:srgbClr val="92D050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D64BB-2D98-406E-8F67-74D5B1155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MN_CollegeGradShadedResume</Template>
  <TotalTime>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Recent College Graduate</vt:lpstr>
    </vt:vector>
  </TitlesOfParts>
  <LinksUpToDate>false</LinksUpToDate>
  <CharactersWithSpaces>2510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Recent College Graduate</dc:title>
  <dc:creator/>
  <dc:description>Monster.com Resume Sample</dc:description>
  <cp:lastModifiedBy/>
  <cp:revision>1</cp:revision>
  <cp:lastPrinted>2009-06-18T17:50:00Z</cp:lastPrinted>
  <dcterms:created xsi:type="dcterms:W3CDTF">2012-09-25T06:22:00Z</dcterms:created>
  <dcterms:modified xsi:type="dcterms:W3CDTF">2012-10-21T17:02:00Z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